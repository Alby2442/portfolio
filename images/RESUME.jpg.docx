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7246C15B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373BEC6D" w14:textId="07D37A08" w:rsidR="001B2ABD" w:rsidRDefault="00B20572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563D4612" wp14:editId="14A0F7B3">
                  <wp:extent cx="1965325" cy="2216727"/>
                  <wp:effectExtent l="0" t="0" r="0" b="0"/>
                  <wp:docPr id="11301013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01313" name="Picture 113010131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515" cy="2345524"/>
                          </a:xfrm>
                          <a:prstGeom prst="flowChartConnector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0E9D868" w14:textId="4929F323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61FDA35" w14:textId="6CAFA517" w:rsidR="001B2ABD" w:rsidRDefault="0052479E" w:rsidP="001B2ABD">
            <w:pPr>
              <w:pStyle w:val="Title"/>
            </w:pPr>
            <w:r>
              <w:t>ALBIN SAJI</w:t>
            </w:r>
          </w:p>
          <w:p w14:paraId="7F25D23E" w14:textId="77777777" w:rsidR="0052479E" w:rsidRPr="0052479E" w:rsidRDefault="0052479E" w:rsidP="0052479E"/>
          <w:p w14:paraId="3F030795" w14:textId="35C0C8FC" w:rsidR="001B2ABD" w:rsidRDefault="0052479E" w:rsidP="001B2ABD">
            <w:pPr>
              <w:pStyle w:val="Subtitle"/>
            </w:pPr>
            <w:r w:rsidRPr="005E257F">
              <w:rPr>
                <w:w w:val="100"/>
              </w:rPr>
              <w:t>BCA Studen</w:t>
            </w:r>
            <w:r w:rsidRPr="005E257F">
              <w:rPr>
                <w:spacing w:val="8"/>
                <w:w w:val="100"/>
              </w:rPr>
              <w:t>t</w:t>
            </w:r>
          </w:p>
        </w:tc>
      </w:tr>
      <w:tr w:rsidR="001B2ABD" w14:paraId="1A0069E3" w14:textId="77777777" w:rsidTr="001B2ABD">
        <w:tc>
          <w:tcPr>
            <w:tcW w:w="3600" w:type="dxa"/>
          </w:tcPr>
          <w:p w14:paraId="7E682646" w14:textId="09149B21" w:rsidR="00036450" w:rsidRPr="000C02D4" w:rsidRDefault="007E5115" w:rsidP="00B20572">
            <w:pPr>
              <w:pStyle w:val="Heading3"/>
              <w:tabs>
                <w:tab w:val="center" w:pos="1685"/>
              </w:tabs>
              <w:rPr>
                <w:color w:val="00B0F0"/>
              </w:rPr>
            </w:pPr>
            <w:sdt>
              <w:sdtPr>
                <w:rPr>
                  <w:color w:val="00B0F0"/>
                </w:rPr>
                <w:id w:val="-1711873194"/>
                <w:placeholder>
                  <w:docPart w:val="25F90A044D1C4CEBBE0B8A0C9A32832A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0C02D4">
                  <w:rPr>
                    <w:color w:val="00B0F0"/>
                  </w:rPr>
                  <w:t>Profile</w:t>
                </w:r>
              </w:sdtContent>
            </w:sdt>
          </w:p>
          <w:p w14:paraId="4F0CACC5" w14:textId="77777777" w:rsidR="0052479E" w:rsidRPr="00B20572" w:rsidRDefault="0052479E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Motivated BCA student with basic knowledge of computer applications and programming.</w:t>
            </w:r>
          </w:p>
          <w:p w14:paraId="344CE2C0" w14:textId="77777777" w:rsidR="0052479E" w:rsidRPr="00B20572" w:rsidRDefault="0052479E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Interested in learning new technologies and improving practical skills.</w:t>
            </w:r>
          </w:p>
          <w:p w14:paraId="093846B6" w14:textId="04A3A9C8" w:rsidR="0052479E" w:rsidRPr="00B20572" w:rsidRDefault="0052479E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Looking for opportunities to gain experience and grow professionally.</w:t>
            </w:r>
          </w:p>
          <w:p w14:paraId="7C913886" w14:textId="77777777" w:rsidR="00036450" w:rsidRPr="000C02D4" w:rsidRDefault="00036450" w:rsidP="00B20572">
            <w:pPr>
              <w:rPr>
                <w:color w:val="00B0F0"/>
              </w:rPr>
            </w:pPr>
          </w:p>
          <w:sdt>
            <w:sdtPr>
              <w:rPr>
                <w:color w:val="00B0F0"/>
              </w:rPr>
              <w:id w:val="-1954003311"/>
              <w:placeholder>
                <w:docPart w:val="C9BFFAF19F7E4324A8C9389A9300C1F7"/>
              </w:placeholder>
              <w:temporary/>
              <w:showingPlcHdr/>
              <w15:appearance w15:val="hidden"/>
            </w:sdtPr>
            <w:sdtEndPr/>
            <w:sdtContent>
              <w:p w14:paraId="6A325880" w14:textId="77777777" w:rsidR="00036450" w:rsidRPr="000C02D4" w:rsidRDefault="00CB0055" w:rsidP="00B20572">
                <w:pPr>
                  <w:pStyle w:val="Heading3"/>
                  <w:rPr>
                    <w:color w:val="00B0F0"/>
                  </w:rPr>
                </w:pPr>
                <w:r w:rsidRPr="000C02D4">
                  <w:rPr>
                    <w:color w:val="00B0F0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45D533927BF647CEA3ED710FA0A6F7D4"/>
              </w:placeholder>
              <w:temporary/>
              <w:showingPlcHdr/>
              <w15:appearance w15:val="hidden"/>
            </w:sdtPr>
            <w:sdtEndPr/>
            <w:sdtContent>
              <w:p w14:paraId="287A0F07" w14:textId="77777777" w:rsidR="004D3011" w:rsidRPr="00B20572" w:rsidRDefault="004D3011" w:rsidP="00B20572">
                <w:pPr>
                  <w:rPr>
                    <w:color w:val="00B0F0"/>
                  </w:rPr>
                </w:pPr>
                <w:r w:rsidRPr="00B20572">
                  <w:rPr>
                    <w:color w:val="00B0F0"/>
                  </w:rPr>
                  <w:t>PHONE:</w:t>
                </w:r>
              </w:p>
            </w:sdtContent>
          </w:sdt>
          <w:p w14:paraId="6D9F41ED" w14:textId="1FFF78EA" w:rsidR="004D3011" w:rsidRPr="00B20572" w:rsidRDefault="002063CB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9895277056</w:t>
            </w:r>
          </w:p>
          <w:p w14:paraId="11B11EC1" w14:textId="77777777" w:rsidR="004D3011" w:rsidRPr="000C02D4" w:rsidRDefault="004D3011" w:rsidP="00B20572">
            <w:pPr>
              <w:rPr>
                <w:color w:val="00B0F0"/>
              </w:rPr>
            </w:pPr>
          </w:p>
          <w:p w14:paraId="33995AEC" w14:textId="4EE52EC9" w:rsidR="004D3011" w:rsidRPr="00B20572" w:rsidRDefault="002063CB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LinkedIn:</w:t>
            </w:r>
          </w:p>
          <w:p w14:paraId="54D3D950" w14:textId="2C017D46" w:rsidR="002063CB" w:rsidRPr="00B20572" w:rsidRDefault="000C02D4" w:rsidP="00B20572">
            <w:pPr>
              <w:rPr>
                <w:color w:val="00B0F0"/>
                <w:sz w:val="24"/>
                <w:szCs w:val="24"/>
              </w:rPr>
            </w:pPr>
            <w:r w:rsidRPr="00B20572">
              <w:rPr>
                <w:color w:val="00B0F0"/>
              </w:rPr>
              <w:t>https://www.linkedin.com/in/albin-saji-273686319</w:t>
            </w:r>
          </w:p>
          <w:p w14:paraId="1D41CD1A" w14:textId="77777777" w:rsidR="004D3011" w:rsidRPr="000C02D4" w:rsidRDefault="004D3011" w:rsidP="00B20572">
            <w:pPr>
              <w:rPr>
                <w:color w:val="00B0F0"/>
              </w:rPr>
            </w:pPr>
          </w:p>
          <w:p w14:paraId="00662F39" w14:textId="6108BBFC" w:rsidR="004D3011" w:rsidRPr="00B20572" w:rsidRDefault="002063CB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EMAIL:</w:t>
            </w:r>
          </w:p>
          <w:p w14:paraId="26EA4150" w14:textId="52D0612A" w:rsidR="002063CB" w:rsidRPr="00B20572" w:rsidRDefault="000C02D4" w:rsidP="00B20572">
            <w:pPr>
              <w:rPr>
                <w:color w:val="00B0F0"/>
              </w:rPr>
            </w:pPr>
            <w:r w:rsidRPr="00B20572">
              <w:rPr>
                <w:color w:val="00B0F0"/>
              </w:rPr>
              <w:t>a</w:t>
            </w:r>
            <w:r w:rsidR="002063CB" w:rsidRPr="00B20572">
              <w:rPr>
                <w:color w:val="00B0F0"/>
              </w:rPr>
              <w:t>lbinsaji2442@gmail.com</w:t>
            </w:r>
          </w:p>
          <w:p w14:paraId="3134EFB0" w14:textId="445D7348" w:rsidR="002063CB" w:rsidRPr="000C02D4" w:rsidRDefault="002063CB" w:rsidP="00B20572">
            <w:pPr>
              <w:pStyle w:val="Heading3"/>
              <w:rPr>
                <w:color w:val="00B0F0"/>
              </w:rPr>
            </w:pPr>
          </w:p>
          <w:sdt>
            <w:sdtPr>
              <w:rPr>
                <w:color w:val="00B0F0"/>
              </w:rPr>
              <w:id w:val="-1444214663"/>
              <w:placeholder>
                <w:docPart w:val="60178858692F4F6798CED7B7B48C3110"/>
              </w:placeholder>
              <w:temporary/>
              <w:showingPlcHdr/>
              <w15:appearance w15:val="hidden"/>
            </w:sdtPr>
            <w:sdtEndPr/>
            <w:sdtContent>
              <w:p w14:paraId="69D3966B" w14:textId="06B6E326" w:rsidR="004D3011" w:rsidRPr="000C02D4" w:rsidRDefault="00CB0055" w:rsidP="00B20572">
                <w:pPr>
                  <w:pStyle w:val="Heading3"/>
                  <w:rPr>
                    <w:color w:val="00B0F0"/>
                  </w:rPr>
                </w:pPr>
                <w:r w:rsidRPr="000C02D4">
                  <w:rPr>
                    <w:color w:val="00B0F0"/>
                  </w:rPr>
                  <w:t>Hobbies</w:t>
                </w:r>
              </w:p>
            </w:sdtContent>
          </w:sdt>
          <w:p w14:paraId="0801DC38" w14:textId="77777777" w:rsidR="004D3011" w:rsidRPr="00B20572" w:rsidRDefault="000C02D4" w:rsidP="00B20572">
            <w:pPr>
              <w:pStyle w:val="ListParagraph"/>
              <w:numPr>
                <w:ilvl w:val="0"/>
                <w:numId w:val="10"/>
              </w:numPr>
              <w:rPr>
                <w:color w:val="00B0F0"/>
              </w:rPr>
            </w:pPr>
            <w:r w:rsidRPr="00B20572">
              <w:rPr>
                <w:color w:val="00B0F0"/>
              </w:rPr>
              <w:t>Learning new technologies</w:t>
            </w:r>
          </w:p>
          <w:p w14:paraId="54FAEBFB" w14:textId="77777777" w:rsidR="000C02D4" w:rsidRPr="00B20572" w:rsidRDefault="000C02D4" w:rsidP="00B20572">
            <w:pPr>
              <w:pStyle w:val="ListParagraph"/>
              <w:numPr>
                <w:ilvl w:val="0"/>
                <w:numId w:val="10"/>
              </w:numPr>
              <w:rPr>
                <w:color w:val="00B0F0"/>
              </w:rPr>
            </w:pPr>
            <w:r w:rsidRPr="00B20572">
              <w:rPr>
                <w:color w:val="00B0F0"/>
              </w:rPr>
              <w:t>Problem solving</w:t>
            </w:r>
          </w:p>
          <w:p w14:paraId="64CD3A77" w14:textId="0C5F2FD5" w:rsidR="000C02D4" w:rsidRPr="00B20572" w:rsidRDefault="000C02D4" w:rsidP="00B20572">
            <w:pPr>
              <w:pStyle w:val="ListParagraph"/>
              <w:numPr>
                <w:ilvl w:val="0"/>
                <w:numId w:val="10"/>
              </w:numPr>
              <w:rPr>
                <w:color w:val="00B0F0"/>
              </w:rPr>
            </w:pPr>
            <w:r w:rsidRPr="00B20572">
              <w:rPr>
                <w:color w:val="00B0F0"/>
              </w:rPr>
              <w:t>Practicing coding problems</w:t>
            </w:r>
          </w:p>
          <w:p w14:paraId="4257392F" w14:textId="77777777" w:rsidR="000C02D4" w:rsidRPr="00B20572" w:rsidRDefault="000C02D4" w:rsidP="00B20572">
            <w:pPr>
              <w:pStyle w:val="ListParagraph"/>
              <w:numPr>
                <w:ilvl w:val="0"/>
                <w:numId w:val="10"/>
              </w:numPr>
              <w:rPr>
                <w:color w:val="00B0F0"/>
              </w:rPr>
            </w:pPr>
            <w:r w:rsidRPr="00B20572">
              <w:rPr>
                <w:color w:val="00B0F0"/>
              </w:rPr>
              <w:t>Reading books</w:t>
            </w:r>
          </w:p>
          <w:p w14:paraId="79E9EB6E" w14:textId="4D4D46B0" w:rsidR="000C02D4" w:rsidRPr="000C02D4" w:rsidRDefault="000C02D4" w:rsidP="00B20572">
            <w:pPr>
              <w:rPr>
                <w:color w:val="00B0F0"/>
              </w:rPr>
            </w:pPr>
          </w:p>
        </w:tc>
        <w:tc>
          <w:tcPr>
            <w:tcW w:w="720" w:type="dxa"/>
          </w:tcPr>
          <w:p w14:paraId="1DF9D133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AC49C0C437BD405C8E632992246D7FD1"/>
              </w:placeholder>
              <w:temporary/>
              <w:showingPlcHdr/>
              <w15:appearance w15:val="hidden"/>
            </w:sdtPr>
            <w:sdtEndPr/>
            <w:sdtContent>
              <w:p w14:paraId="13DB5D48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3015C763" w14:textId="2ABD9A00" w:rsidR="00036450" w:rsidRPr="00803CFE" w:rsidRDefault="009B5102" w:rsidP="009B5102">
            <w:pPr>
              <w:pStyle w:val="Heading4"/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 xml:space="preserve">Bachelor of Computer </w:t>
            </w:r>
            <w:proofErr w:type="gramStart"/>
            <w:r w:rsidRPr="00803CFE">
              <w:rPr>
                <w:sz w:val="24"/>
                <w:szCs w:val="24"/>
              </w:rPr>
              <w:t>Application(</w:t>
            </w:r>
            <w:proofErr w:type="gramEnd"/>
            <w:r w:rsidRPr="00803CFE">
              <w:rPr>
                <w:sz w:val="24"/>
                <w:szCs w:val="24"/>
              </w:rPr>
              <w:t>BCA)</w:t>
            </w:r>
          </w:p>
          <w:p w14:paraId="447E8138" w14:textId="4472D4CB" w:rsidR="009B5102" w:rsidRPr="00803CFE" w:rsidRDefault="009B5102" w:rsidP="009B5102">
            <w:pPr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>Mahatma Gandhi University</w:t>
            </w:r>
          </w:p>
          <w:p w14:paraId="180AA28E" w14:textId="1F10F32D" w:rsidR="009B5102" w:rsidRPr="00803CFE" w:rsidRDefault="009B5102" w:rsidP="009B5102">
            <w:pPr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>2024-Present</w:t>
            </w:r>
          </w:p>
          <w:p w14:paraId="06561E68" w14:textId="77777777" w:rsidR="009B5102" w:rsidRPr="00803CFE" w:rsidRDefault="009B5102" w:rsidP="009B5102">
            <w:pPr>
              <w:rPr>
                <w:sz w:val="24"/>
                <w:szCs w:val="24"/>
              </w:rPr>
            </w:pPr>
          </w:p>
          <w:p w14:paraId="17588441" w14:textId="3E18FE39" w:rsidR="009B5102" w:rsidRPr="00803CFE" w:rsidRDefault="009B5102" w:rsidP="009B5102">
            <w:pPr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 xml:space="preserve">Higher </w:t>
            </w:r>
            <w:proofErr w:type="gramStart"/>
            <w:r w:rsidRPr="00803CFE">
              <w:rPr>
                <w:sz w:val="24"/>
                <w:szCs w:val="24"/>
              </w:rPr>
              <w:t>Secondary(</w:t>
            </w:r>
            <w:proofErr w:type="gramEnd"/>
            <w:r w:rsidRPr="00803CFE">
              <w:rPr>
                <w:sz w:val="24"/>
                <w:szCs w:val="24"/>
              </w:rPr>
              <w:t>Plus Two)</w:t>
            </w:r>
          </w:p>
          <w:p w14:paraId="56D323CC" w14:textId="31D1920F" w:rsidR="009B5102" w:rsidRPr="00803CFE" w:rsidRDefault="009B5102" w:rsidP="009B5102">
            <w:pPr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 xml:space="preserve">State </w:t>
            </w:r>
            <w:proofErr w:type="spellStart"/>
            <w:proofErr w:type="gramStart"/>
            <w:r w:rsidRPr="00803CFE">
              <w:rPr>
                <w:sz w:val="24"/>
                <w:szCs w:val="24"/>
              </w:rPr>
              <w:t>Board,Kerala</w:t>
            </w:r>
            <w:proofErr w:type="spellEnd"/>
            <w:proofErr w:type="gramEnd"/>
          </w:p>
          <w:p w14:paraId="6D7DCF25" w14:textId="549234D5" w:rsidR="009B5102" w:rsidRPr="00803CFE" w:rsidRDefault="009B5102" w:rsidP="009B5102">
            <w:pPr>
              <w:rPr>
                <w:sz w:val="24"/>
                <w:szCs w:val="24"/>
              </w:rPr>
            </w:pPr>
            <w:r w:rsidRPr="00803CFE">
              <w:rPr>
                <w:sz w:val="24"/>
                <w:szCs w:val="24"/>
              </w:rPr>
              <w:t>2023</w:t>
            </w:r>
          </w:p>
          <w:p w14:paraId="5F15D88C" w14:textId="494F029A" w:rsidR="00036450" w:rsidRDefault="00803CFE" w:rsidP="00803CFE">
            <w:pPr>
              <w:pStyle w:val="Heading2"/>
              <w:tabs>
                <w:tab w:val="left" w:pos="2662"/>
              </w:tabs>
            </w:pPr>
            <w:r>
              <w:t>Academic experience</w:t>
            </w:r>
          </w:p>
          <w:p w14:paraId="1BA691F7" w14:textId="1D6DCDEE" w:rsidR="00803CFE" w:rsidRPr="00803CFE" w:rsidRDefault="00803CFE" w:rsidP="00803CFE">
            <w:pPr>
              <w:pStyle w:val="Heading4"/>
              <w:numPr>
                <w:ilvl w:val="0"/>
                <w:numId w:val="3"/>
              </w:numPr>
              <w:rPr>
                <w:bCs/>
                <w:sz w:val="22"/>
              </w:rPr>
            </w:pPr>
            <w:r w:rsidRPr="00803CFE">
              <w:rPr>
                <w:bCs/>
                <w:sz w:val="22"/>
              </w:rPr>
              <w:t>Practiced basic Java programs using OOP concepts</w:t>
            </w:r>
          </w:p>
          <w:p w14:paraId="6B519C28" w14:textId="1881E34D" w:rsidR="00803CFE" w:rsidRPr="00803CFE" w:rsidRDefault="00803CFE" w:rsidP="00803CFE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2"/>
              </w:rPr>
            </w:pPr>
            <w:r w:rsidRPr="00803CFE">
              <w:rPr>
                <w:b/>
                <w:bCs/>
                <w:sz w:val="22"/>
              </w:rPr>
              <w:t>Practiced basic python programs</w:t>
            </w:r>
          </w:p>
          <w:p w14:paraId="603A7537" w14:textId="222378A9" w:rsidR="00803CFE" w:rsidRPr="00803CFE" w:rsidRDefault="00803CFE" w:rsidP="00803CFE">
            <w:pPr>
              <w:pStyle w:val="Heading4"/>
              <w:numPr>
                <w:ilvl w:val="0"/>
                <w:numId w:val="3"/>
              </w:numPr>
              <w:rPr>
                <w:bCs/>
                <w:sz w:val="22"/>
              </w:rPr>
            </w:pPr>
            <w:r w:rsidRPr="00803CFE">
              <w:rPr>
                <w:bCs/>
                <w:sz w:val="22"/>
              </w:rPr>
              <w:t>Worked on simple C programming lab exercises</w:t>
            </w:r>
          </w:p>
          <w:p w14:paraId="42A1F9C0" w14:textId="45D8A04B" w:rsidR="004D3011" w:rsidRPr="00803CFE" w:rsidRDefault="00803CFE" w:rsidP="00803CFE">
            <w:pPr>
              <w:pStyle w:val="Heading4"/>
              <w:numPr>
                <w:ilvl w:val="0"/>
                <w:numId w:val="3"/>
              </w:numPr>
              <w:rPr>
                <w:bCs/>
                <w:sz w:val="22"/>
              </w:rPr>
            </w:pPr>
            <w:r w:rsidRPr="00803CFE">
              <w:rPr>
                <w:bCs/>
                <w:sz w:val="22"/>
              </w:rPr>
              <w:t>Created basic HTML pages as part of coursework</w:t>
            </w:r>
          </w:p>
          <w:p w14:paraId="5AF7029B" w14:textId="77777777" w:rsidR="004D3011" w:rsidRDefault="004D3011" w:rsidP="00036450"/>
          <w:sdt>
            <w:sdtPr>
              <w:id w:val="1669594239"/>
              <w:placeholder>
                <w:docPart w:val="9DBD31CB73B64F06B2E68A6542886419"/>
              </w:placeholder>
              <w:temporary/>
              <w:showingPlcHdr/>
              <w15:appearance w15:val="hidden"/>
            </w:sdtPr>
            <w:sdtEndPr/>
            <w:sdtContent>
              <w:p w14:paraId="512BD591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57A69F4F" w14:textId="2131C79F" w:rsidR="00803CFE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20190B" w:themeColor="background2" w:themeShade="1A"/>
                <w:sz w:val="22"/>
              </w:rPr>
            </w:pPr>
            <w:r w:rsidRPr="002063CB">
              <w:rPr>
                <w:color w:val="20190B" w:themeColor="background2" w:themeShade="1A"/>
                <w:sz w:val="22"/>
              </w:rPr>
              <w:t>Java (Basics)</w:t>
            </w:r>
          </w:p>
          <w:p w14:paraId="1F4DA44D" w14:textId="1754DAB8" w:rsidR="002063CB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20190B" w:themeColor="background2" w:themeShade="1A"/>
                <w:sz w:val="22"/>
              </w:rPr>
            </w:pPr>
            <w:proofErr w:type="gramStart"/>
            <w:r w:rsidRPr="002063CB">
              <w:rPr>
                <w:color w:val="20190B" w:themeColor="background2" w:themeShade="1A"/>
                <w:sz w:val="22"/>
              </w:rPr>
              <w:t>Python(</w:t>
            </w:r>
            <w:proofErr w:type="gramEnd"/>
            <w:r w:rsidRPr="002063CB">
              <w:rPr>
                <w:color w:val="20190B" w:themeColor="background2" w:themeShade="1A"/>
                <w:sz w:val="22"/>
              </w:rPr>
              <w:t>Basic</w:t>
            </w:r>
            <w:r w:rsidR="002063CB">
              <w:rPr>
                <w:color w:val="20190B" w:themeColor="background2" w:themeShade="1A"/>
                <w:sz w:val="22"/>
              </w:rPr>
              <w:t>)</w:t>
            </w:r>
          </w:p>
          <w:p w14:paraId="18AD4E05" w14:textId="429A0058" w:rsidR="00803CFE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20190B" w:themeColor="background2" w:themeShade="1A"/>
                <w:sz w:val="22"/>
              </w:rPr>
            </w:pPr>
            <w:r w:rsidRPr="002063CB">
              <w:rPr>
                <w:color w:val="20190B" w:themeColor="background2" w:themeShade="1A"/>
                <w:sz w:val="22"/>
              </w:rPr>
              <w:t>C Programming (Basics)</w:t>
            </w:r>
          </w:p>
          <w:p w14:paraId="4B96C1B9" w14:textId="442808C8" w:rsidR="00803CFE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20190B" w:themeColor="background2" w:themeShade="1A"/>
                <w:sz w:val="22"/>
              </w:rPr>
            </w:pPr>
            <w:r w:rsidRPr="002063CB">
              <w:rPr>
                <w:color w:val="20190B" w:themeColor="background2" w:themeShade="1A"/>
                <w:sz w:val="22"/>
              </w:rPr>
              <w:t>HTML &amp; CSS</w:t>
            </w:r>
            <w:r w:rsidR="002063CB" w:rsidRPr="002063CB">
              <w:rPr>
                <w:color w:val="20190B" w:themeColor="background2" w:themeShade="1A"/>
                <w:sz w:val="22"/>
              </w:rPr>
              <w:t>(Basic)</w:t>
            </w:r>
          </w:p>
          <w:p w14:paraId="4C1F14B8" w14:textId="2FC54682" w:rsidR="00803CFE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20190B" w:themeColor="background2" w:themeShade="1A"/>
                <w:sz w:val="22"/>
              </w:rPr>
            </w:pPr>
            <w:r w:rsidRPr="002063CB">
              <w:rPr>
                <w:color w:val="20190B" w:themeColor="background2" w:themeShade="1A"/>
                <w:sz w:val="22"/>
              </w:rPr>
              <w:t>MS Word &amp; PowerPoint</w:t>
            </w:r>
          </w:p>
          <w:p w14:paraId="19ACECAD" w14:textId="5F6AA8E3" w:rsidR="00036450" w:rsidRPr="002063CB" w:rsidRDefault="00803CFE" w:rsidP="002063CB">
            <w:pPr>
              <w:pStyle w:val="ListParagraph"/>
              <w:numPr>
                <w:ilvl w:val="0"/>
                <w:numId w:val="6"/>
              </w:numPr>
              <w:rPr>
                <w:color w:val="FFFFFF" w:themeColor="background1"/>
                <w:sz w:val="22"/>
              </w:rPr>
            </w:pPr>
            <w:r w:rsidRPr="002063CB">
              <w:rPr>
                <w:color w:val="FFFFFF" w:themeColor="background1"/>
                <w:sz w:val="22"/>
              </w:rPr>
              <w:t>• Internet &amp; Email Handling</w:t>
            </w:r>
          </w:p>
        </w:tc>
      </w:tr>
    </w:tbl>
    <w:p w14:paraId="1CEAF66B" w14:textId="77777777" w:rsidR="00283A12" w:rsidRDefault="00283A12" w:rsidP="000C45FF">
      <w:pPr>
        <w:tabs>
          <w:tab w:val="left" w:pos="990"/>
        </w:tabs>
      </w:pPr>
    </w:p>
    <w:sectPr w:rsidR="00283A12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404DA" w14:textId="77777777" w:rsidR="007E5115" w:rsidRDefault="007E5115" w:rsidP="000C45FF">
      <w:r>
        <w:separator/>
      </w:r>
    </w:p>
  </w:endnote>
  <w:endnote w:type="continuationSeparator" w:id="0">
    <w:p w14:paraId="78F8DE21" w14:textId="77777777" w:rsidR="007E5115" w:rsidRDefault="007E5115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FE85" w14:textId="77777777" w:rsidR="007E5115" w:rsidRDefault="007E5115" w:rsidP="000C45FF">
      <w:r>
        <w:separator/>
      </w:r>
    </w:p>
  </w:footnote>
  <w:footnote w:type="continuationSeparator" w:id="0">
    <w:p w14:paraId="2A869038" w14:textId="77777777" w:rsidR="007E5115" w:rsidRDefault="007E5115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3426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4C8577" wp14:editId="02A8F80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552B"/>
    <w:multiLevelType w:val="hybridMultilevel"/>
    <w:tmpl w:val="50544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9057F"/>
    <w:multiLevelType w:val="hybridMultilevel"/>
    <w:tmpl w:val="3238DB1E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2AE67C40"/>
    <w:multiLevelType w:val="hybridMultilevel"/>
    <w:tmpl w:val="DEAE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6337E"/>
    <w:multiLevelType w:val="hybridMultilevel"/>
    <w:tmpl w:val="572ED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49F7"/>
    <w:multiLevelType w:val="hybridMultilevel"/>
    <w:tmpl w:val="82880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B0005"/>
    <w:multiLevelType w:val="hybridMultilevel"/>
    <w:tmpl w:val="62DA9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50B93"/>
    <w:multiLevelType w:val="hybridMultilevel"/>
    <w:tmpl w:val="77383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C3305"/>
    <w:multiLevelType w:val="hybridMultilevel"/>
    <w:tmpl w:val="039E0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E7046"/>
    <w:multiLevelType w:val="hybridMultilevel"/>
    <w:tmpl w:val="CCBA8222"/>
    <w:lvl w:ilvl="0" w:tplc="A7A876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34B2E"/>
    <w:multiLevelType w:val="hybridMultilevel"/>
    <w:tmpl w:val="B54E2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316958">
    <w:abstractNumId w:val="4"/>
  </w:num>
  <w:num w:numId="2" w16cid:durableId="847253268">
    <w:abstractNumId w:val="1"/>
  </w:num>
  <w:num w:numId="3" w16cid:durableId="1592618148">
    <w:abstractNumId w:val="2"/>
  </w:num>
  <w:num w:numId="4" w16cid:durableId="1722752568">
    <w:abstractNumId w:val="0"/>
  </w:num>
  <w:num w:numId="5" w16cid:durableId="1353998814">
    <w:abstractNumId w:val="8"/>
  </w:num>
  <w:num w:numId="6" w16cid:durableId="1562013728">
    <w:abstractNumId w:val="6"/>
  </w:num>
  <w:num w:numId="7" w16cid:durableId="444154372">
    <w:abstractNumId w:val="7"/>
  </w:num>
  <w:num w:numId="8" w16cid:durableId="1295910506">
    <w:abstractNumId w:val="3"/>
  </w:num>
  <w:num w:numId="9" w16cid:durableId="2079279715">
    <w:abstractNumId w:val="9"/>
  </w:num>
  <w:num w:numId="10" w16cid:durableId="1533613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9E"/>
    <w:rsid w:val="00036450"/>
    <w:rsid w:val="00094499"/>
    <w:rsid w:val="000C02D4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063CB"/>
    <w:rsid w:val="002400EB"/>
    <w:rsid w:val="00256CF7"/>
    <w:rsid w:val="00281FD5"/>
    <w:rsid w:val="00283A12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479E"/>
    <w:rsid w:val="005262AC"/>
    <w:rsid w:val="005E257F"/>
    <w:rsid w:val="005E39D5"/>
    <w:rsid w:val="00600670"/>
    <w:rsid w:val="0062123A"/>
    <w:rsid w:val="00646E75"/>
    <w:rsid w:val="006771D0"/>
    <w:rsid w:val="007055C9"/>
    <w:rsid w:val="00715FCB"/>
    <w:rsid w:val="00743101"/>
    <w:rsid w:val="00764C9F"/>
    <w:rsid w:val="007775E1"/>
    <w:rsid w:val="007867A0"/>
    <w:rsid w:val="007927F5"/>
    <w:rsid w:val="007E5115"/>
    <w:rsid w:val="007E6E56"/>
    <w:rsid w:val="00802CA0"/>
    <w:rsid w:val="00803CFE"/>
    <w:rsid w:val="009260CD"/>
    <w:rsid w:val="00940A66"/>
    <w:rsid w:val="00952C25"/>
    <w:rsid w:val="009B5102"/>
    <w:rsid w:val="00A2118D"/>
    <w:rsid w:val="00AD0A50"/>
    <w:rsid w:val="00AD76E2"/>
    <w:rsid w:val="00B20152"/>
    <w:rsid w:val="00B20572"/>
    <w:rsid w:val="00B359E4"/>
    <w:rsid w:val="00B57D98"/>
    <w:rsid w:val="00B70850"/>
    <w:rsid w:val="00C066B6"/>
    <w:rsid w:val="00C27108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EE2FE8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2A2B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803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in\AppData\Local\Microsoft\Office\16.0\DTS\en-IN%7bD01520DB-5DC5-43FD-95B3-A15822F69F9B%7d\%7b30C9915B-519D-4A56-AC72-3D5FF7CAF67C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F90A044D1C4CEBBE0B8A0C9A328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4DA52-1F39-4814-BF8C-FC794487B5C2}"/>
      </w:docPartPr>
      <w:docPartBody>
        <w:p w:rsidR="00CC731C" w:rsidRDefault="00352A31">
          <w:pPr>
            <w:pStyle w:val="25F90A044D1C4CEBBE0B8A0C9A32832A"/>
          </w:pPr>
          <w:r w:rsidRPr="00D5459D">
            <w:t>Profile</w:t>
          </w:r>
        </w:p>
      </w:docPartBody>
    </w:docPart>
    <w:docPart>
      <w:docPartPr>
        <w:name w:val="C9BFFAF19F7E4324A8C9389A9300C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7D3EC-196D-48C0-9268-9B60C579979E}"/>
      </w:docPartPr>
      <w:docPartBody>
        <w:p w:rsidR="00CC731C" w:rsidRDefault="00352A31">
          <w:pPr>
            <w:pStyle w:val="C9BFFAF19F7E4324A8C9389A9300C1F7"/>
          </w:pPr>
          <w:r w:rsidRPr="00CB0055">
            <w:t>Contact</w:t>
          </w:r>
        </w:p>
      </w:docPartBody>
    </w:docPart>
    <w:docPart>
      <w:docPartPr>
        <w:name w:val="45D533927BF647CEA3ED710FA0A6F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DEE2F-EE1E-4822-973F-581272193CC4}"/>
      </w:docPartPr>
      <w:docPartBody>
        <w:p w:rsidR="00CC731C" w:rsidRDefault="00352A31">
          <w:pPr>
            <w:pStyle w:val="45D533927BF647CEA3ED710FA0A6F7D4"/>
          </w:pPr>
          <w:r w:rsidRPr="004D3011">
            <w:t>PHONE:</w:t>
          </w:r>
        </w:p>
      </w:docPartBody>
    </w:docPart>
    <w:docPart>
      <w:docPartPr>
        <w:name w:val="60178858692F4F6798CED7B7B48C3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F02E4-9089-4A5B-B39F-F3849A5F711A}"/>
      </w:docPartPr>
      <w:docPartBody>
        <w:p w:rsidR="00CC731C" w:rsidRDefault="00352A31">
          <w:pPr>
            <w:pStyle w:val="60178858692F4F6798CED7B7B48C3110"/>
          </w:pPr>
          <w:r w:rsidRPr="00CB0055">
            <w:t>Hobbies</w:t>
          </w:r>
        </w:p>
      </w:docPartBody>
    </w:docPart>
    <w:docPart>
      <w:docPartPr>
        <w:name w:val="AC49C0C437BD405C8E632992246D7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0FAD9-B61A-496D-9050-70A9BDDC527B}"/>
      </w:docPartPr>
      <w:docPartBody>
        <w:p w:rsidR="00CC731C" w:rsidRDefault="00352A31">
          <w:pPr>
            <w:pStyle w:val="AC49C0C437BD405C8E632992246D7FD1"/>
          </w:pPr>
          <w:r w:rsidRPr="00036450">
            <w:t>EDUCATION</w:t>
          </w:r>
        </w:p>
      </w:docPartBody>
    </w:docPart>
    <w:docPart>
      <w:docPartPr>
        <w:name w:val="9DBD31CB73B64F06B2E68A6542886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24239-8722-481E-B76B-71EE4161B83F}"/>
      </w:docPartPr>
      <w:docPartBody>
        <w:p w:rsidR="00CC731C" w:rsidRDefault="00352A31">
          <w:pPr>
            <w:pStyle w:val="9DBD31CB73B64F06B2E68A6542886419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1D"/>
    <w:rsid w:val="00352A31"/>
    <w:rsid w:val="0044371D"/>
    <w:rsid w:val="007E6E56"/>
    <w:rsid w:val="00AB468B"/>
    <w:rsid w:val="00CC731C"/>
    <w:rsid w:val="00EE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F90A044D1C4CEBBE0B8A0C9A32832A">
    <w:name w:val="25F90A044D1C4CEBBE0B8A0C9A32832A"/>
  </w:style>
  <w:style w:type="paragraph" w:customStyle="1" w:styleId="C9BFFAF19F7E4324A8C9389A9300C1F7">
    <w:name w:val="C9BFFAF19F7E4324A8C9389A9300C1F7"/>
  </w:style>
  <w:style w:type="paragraph" w:customStyle="1" w:styleId="45D533927BF647CEA3ED710FA0A6F7D4">
    <w:name w:val="45D533927BF647CEA3ED710FA0A6F7D4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60178858692F4F6798CED7B7B48C3110">
    <w:name w:val="60178858692F4F6798CED7B7B48C3110"/>
  </w:style>
  <w:style w:type="paragraph" w:customStyle="1" w:styleId="AC49C0C437BD405C8E632992246D7FD1">
    <w:name w:val="AC49C0C437BD405C8E632992246D7FD1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9DBD31CB73B64F06B2E68A6542886419">
    <w:name w:val="9DBD31CB73B64F06B2E68A65428864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{30C9915B-519D-4A56-AC72-3D5FF7CAF67C}tf00546271_win32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2026-04-20T08:08:00Z</dcterms:created>
  <dcterms:modified xsi:type="dcterms:W3CDTF">2026-04-20T08:08:00Z</dcterms:modified>
</cp:coreProperties>
</file>